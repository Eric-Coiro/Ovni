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300684">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300684">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300684">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300684">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300684">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300684">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300684">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300684">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300684">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300684">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300684">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300684">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300684">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300684">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300684">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300684">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300684">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300684">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300684">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300684">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300684">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300684">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300684">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300684">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300684">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300684">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300684">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300684">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bookmarkStart w:id="3" w:name="_GoBack"/>
      <w:bookmarkEnd w:id="3"/>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19803661"/>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19803662"/>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19803663"/>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Visualisation 3D/2D Onera.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19803666"/>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19803667"/>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19803668"/>
      <w:r w:rsidRPr="0005192C">
        <w:rPr>
          <w:sz w:val="24"/>
          <w:szCs w:val="24"/>
        </w:rPr>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19803669"/>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19803670"/>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19803671"/>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 la base de données au format au format SDM Oktal (extension .</w:t>
      </w:r>
      <w:proofErr w:type="spellStart"/>
      <w:r w:rsidR="00E01EEC" w:rsidRPr="0005192C">
        <w:rPr>
          <w:szCs w:val="24"/>
        </w:rPr>
        <w:t>bdd</w:t>
      </w:r>
      <w:proofErr w:type="spellEnd"/>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.off n’a pas été reprise dans cette version wxWidgets (en fait, très rarement utilisée dans le contexte Crira).</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lastRenderedPageBreak/>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w:t>
      </w:r>
      <w:r w:rsidRPr="0005192C">
        <w:rPr>
          <w:szCs w:val="24"/>
        </w:rPr>
        <w:lastRenderedPageBreak/>
        <w:t xml:space="preserve">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9803672"/>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9803673"/>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Pr="0005192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9803674"/>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lastRenderedPageBreak/>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lastRenderedPageBreak/>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9803675"/>
      <w:r w:rsidRPr="0005192C">
        <w:rPr>
          <w:sz w:val="24"/>
          <w:szCs w:val="24"/>
        </w:rPr>
        <w:lastRenderedPageBreak/>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9803676"/>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9803677"/>
      <w:r w:rsidRPr="0005192C">
        <w:rPr>
          <w:sz w:val="24"/>
          <w:szCs w:val="24"/>
        </w:rPr>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w:t>
      </w:r>
      <w:r w:rsidR="00476BD9" w:rsidRPr="0005192C">
        <w:rPr>
          <w:szCs w:val="24"/>
        </w:rPr>
        <w:lastRenderedPageBreak/>
        <w:t>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lastRenderedPageBreak/>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666"/>
      </w:tblGrid>
      <w:tr w:rsidR="00E01EEC" w:rsidRPr="0005192C" w:rsidTr="007A749A">
        <w:tc>
          <w:tcPr>
            <w:tcW w:w="3578" w:type="dxa"/>
            <w:shd w:val="clear" w:color="auto" w:fill="auto"/>
            <w:vAlign w:val="center"/>
          </w:tcPr>
          <w:p w:rsidR="00E01EEC" w:rsidRPr="0005192C" w:rsidRDefault="009A5A52" w:rsidP="007A749A">
            <w:pPr>
              <w:pStyle w:val="Retraitcorpsdetexte21"/>
              <w:keepNext/>
              <w:ind w:firstLine="0"/>
              <w:rPr>
                <w:szCs w:val="24"/>
              </w:rPr>
            </w:pPr>
            <w:r w:rsidRPr="0005192C">
              <w:rPr>
                <w:noProof/>
                <w:szCs w:val="24"/>
              </w:rPr>
              <w:drawing>
                <wp:inline distT="0" distB="0" distL="0" distR="0" wp14:anchorId="57927D58" wp14:editId="29DF79DA">
                  <wp:extent cx="2190750" cy="50768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90750" cy="5076825"/>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lastRenderedPageBreak/>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0">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lastRenderedPageBreak/>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Pr="0005192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uler une soudure en cliquant sur</w:t>
      </w:r>
      <w:r w:rsidRPr="0005192C">
        <w:rPr>
          <w:szCs w:val="24"/>
        </w:rPr>
        <w:t xml:space="preserve"> le bouton « </w:t>
      </w:r>
      <w:r w:rsidRPr="0005192C">
        <w:rPr>
          <w:b/>
          <w:i/>
          <w:szCs w:val="24"/>
        </w:rPr>
        <w:t>Undo</w:t>
      </w:r>
      <w:r w:rsidRPr="0005192C">
        <w:rPr>
          <w:szCs w:val="24"/>
        </w:rPr>
        <w:t> » situé à côté.</w:t>
      </w:r>
    </w:p>
    <w:p w:rsidR="00E01EEC" w:rsidRPr="0005192C" w:rsidRDefault="00E01EEC" w:rsidP="00E01EEC">
      <w:pPr>
        <w:pStyle w:val="Retraitcorpsdetexte21"/>
        <w:jc w:val="both"/>
        <w:rPr>
          <w:szCs w:val="24"/>
        </w:rPr>
      </w:pPr>
      <w:r w:rsidRPr="0005192C">
        <w:rPr>
          <w:szCs w:val="24"/>
        </w:rPr>
        <w:t>On quitte ce mode en cliquant de nouveau sur le bouton « Souder ».</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w:t>
      </w:r>
      <w:r w:rsidRPr="0005192C">
        <w:rPr>
          <w:szCs w:val="24"/>
        </w:rPr>
        <w:lastRenderedPageBreak/>
        <w:t>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1">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2E2409" w:rsidRPr="00997595" w:rsidRDefault="002E2409"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2E2409" w:rsidRPr="00997595" w:rsidRDefault="002E2409"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2E2409" w:rsidRPr="00997595" w:rsidRDefault="002E2409"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2E2409" w:rsidRPr="00997595" w:rsidRDefault="002E2409"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2E2409" w:rsidRPr="00997595" w:rsidRDefault="002E2409"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2E2409" w:rsidRPr="00997595" w:rsidRDefault="002E2409"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2">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2E2409" w:rsidRPr="00997595" w:rsidRDefault="002E2409"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2E2409" w:rsidRPr="00997595" w:rsidRDefault="002E2409"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2E2409" w:rsidRPr="00997595" w:rsidRDefault="002E2409"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2E2409" w:rsidRPr="00997595" w:rsidRDefault="002E2409"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2E2409" w:rsidRPr="00997595" w:rsidRDefault="002E2409"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2E2409" w:rsidRPr="00997595" w:rsidRDefault="002E2409"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2E2409" w:rsidRPr="0080342D" w:rsidRDefault="002E2409"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2E2409" w:rsidRPr="0080342D" w:rsidRDefault="002E2409"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2E2409" w:rsidRPr="0080342D" w:rsidRDefault="002E2409"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2E2409" w:rsidRPr="0080342D" w:rsidRDefault="002E2409"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2E2409" w:rsidRPr="0080342D" w:rsidRDefault="002E2409"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2E2409" w:rsidRPr="0080342D" w:rsidRDefault="002E2409"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2E2409" w:rsidRPr="0080342D" w:rsidRDefault="002E2409"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2E2409" w:rsidRPr="0080342D" w:rsidRDefault="002E2409"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2E2409" w:rsidRPr="0080342D" w:rsidRDefault="002E2409"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80342D" w:rsidRDefault="002E2409"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2E2409" w:rsidRPr="0080342D" w:rsidRDefault="002E2409"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2E2409" w:rsidRPr="00997595" w:rsidRDefault="002E2409"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2E2409" w:rsidRPr="00997595" w:rsidRDefault="002E2409"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2E2409" w:rsidRPr="00997595" w:rsidRDefault="002E2409"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2E2409" w:rsidRPr="00997595" w:rsidRDefault="002E2409"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2E2409" w:rsidRPr="00997595" w:rsidRDefault="002E2409"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2E2409" w:rsidRPr="00997595" w:rsidRDefault="002E2409"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2E2409" w:rsidRPr="00997595" w:rsidRDefault="002E2409"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409" w:rsidRPr="00997595" w:rsidRDefault="002E2409"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2E2409" w:rsidRPr="00997595" w:rsidRDefault="002E2409"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w:t>
      </w:r>
      <w:r w:rsidRPr="0005192C">
        <w:rPr>
          <w:szCs w:val="24"/>
        </w:rPr>
        <w:lastRenderedPageBreak/>
        <w:t xml:space="preserve">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9803678"/>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9803679"/>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9803680"/>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9803681"/>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9803682"/>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9803683"/>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9803684"/>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9803685"/>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9803686"/>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9803687"/>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9803688"/>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9803689"/>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9803690"/>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9803691"/>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5"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9803692"/>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6"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7"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9803693"/>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68"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69" w:history="1">
        <w:r w:rsidR="000D3190" w:rsidRPr="0005192C">
          <w:rPr>
            <w:rStyle w:val="Lienhypertexte"/>
            <w:szCs w:val="24"/>
          </w:rPr>
          <w:t>x86_64-posix-seh</w:t>
        </w:r>
      </w:hyperlink>
      <w:r w:rsidR="000D3190" w:rsidRPr="0005192C">
        <w:rPr>
          <w:szCs w:val="24"/>
        </w:rPr>
        <w:t xml:space="preserve"> pour les compilateurs 64 bits et </w:t>
      </w:r>
      <w:hyperlink r:id="rId70"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 xml:space="preserve">/Tk,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1"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2" w:history="1">
        <w:r w:rsidR="007119F7" w:rsidRPr="009029DE">
          <w:rPr>
            <w:rStyle w:val="Lienhypertexte"/>
            <w:szCs w:val="24"/>
          </w:rPr>
          <w:t>http://www.wxdev.fr/</w:t>
        </w:r>
      </w:hyperlink>
      <w:r w:rsidR="007119F7">
        <w:rPr>
          <w:szCs w:val="24"/>
        </w:rPr>
        <w:t xml:space="preserve"> et plus particulièrement sur  </w:t>
      </w:r>
      <w:hyperlink r:id="rId73"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4"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5"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6"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19803694"/>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Le mot clé &lt;OBJET&gt; (ou &lt;OBJECT&gt; en version anglaise) est suivi, sur la même ligne, d’un numéro d’objet et d’un nom d’objet. Attention si ce nom comporte des caractères blancs ou des caractères accentués. En général, OVNI s’en accommode, mais ce n’est pas forcément le cas par ailleurs, notamment dans Crira. 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w:t>
      </w:r>
      <w:r w:rsidRPr="0005192C">
        <w:rPr>
          <w:szCs w:val="24"/>
        </w:rPr>
        <w:lastRenderedPageBreak/>
        <w:t xml:space="preserve">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w:t>
      </w:r>
      <w:r w:rsidRPr="0005192C">
        <w:rPr>
          <w:szCs w:val="24"/>
        </w:rPr>
        <w:lastRenderedPageBreak/>
        <w:t>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xml:space="preserve">. De toutes les façons, ce n’est pas sur </w:t>
      </w:r>
      <w:r w:rsidRPr="0005192C">
        <w:rPr>
          <w:szCs w:val="24"/>
        </w:rPr>
        <w:lastRenderedPageBreak/>
        <w:t>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lastRenderedPageBreak/>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OVNI est partielle et ne concerne que les fonctions utiles à un transfert vers le format SDM d’Oktal-SE. Crira supportera très probablement dans le futur le format G3D en plus de SDM, mais ce n’est pas le cas aujourd’hui. D’autre part, cette implémentation n’a été testée que sur </w:t>
      </w:r>
      <w:r w:rsidRPr="0005192C">
        <w:rPr>
          <w:szCs w:val="24"/>
        </w:rPr>
        <w:lastRenderedPageBreak/>
        <w:t xml:space="preserve">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lastRenderedPageBreak/>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19803695"/>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7">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78">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79">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0">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1">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2">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5">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6">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19803696"/>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19803697"/>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7"/>
      <w:footerReference w:type="default" r:id="rId98"/>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684" w:rsidRDefault="00300684">
      <w:r>
        <w:separator/>
      </w:r>
    </w:p>
  </w:endnote>
  <w:endnote w:type="continuationSeparator" w:id="0">
    <w:p w:rsidR="00300684" w:rsidRDefault="00300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2E2409" w:rsidTr="007A749A">
      <w:trPr>
        <w:trHeight w:val="907"/>
      </w:trPr>
      <w:tc>
        <w:tcPr>
          <w:tcW w:w="7258" w:type="dxa"/>
          <w:shd w:val="clear" w:color="auto" w:fill="auto"/>
          <w:vAlign w:val="center"/>
        </w:tcPr>
        <w:p w:rsidR="002E2409" w:rsidRPr="00AC2E8F" w:rsidRDefault="002E2409" w:rsidP="007A749A">
          <w:pPr>
            <w:pStyle w:val="Pieddepage"/>
            <w:jc w:val="both"/>
          </w:pPr>
          <w:r>
            <w:t>Version 2.0 : 07/03/2020</w:t>
          </w:r>
        </w:p>
        <w:p w:rsidR="002E2409" w:rsidRPr="00AC2E8F" w:rsidRDefault="002E2409"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2E2409" w:rsidRDefault="002E2409"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2E2409" w:rsidRDefault="002E2409"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684" w:rsidRDefault="00300684">
      <w:r>
        <w:separator/>
      </w:r>
    </w:p>
  </w:footnote>
  <w:footnote w:type="continuationSeparator" w:id="0">
    <w:p w:rsidR="00300684" w:rsidRDefault="003006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2E2409" w:rsidRPr="00AE7BC7" w:rsidTr="007A749A">
      <w:tc>
        <w:tcPr>
          <w:tcW w:w="3118" w:type="dxa"/>
          <w:shd w:val="clear" w:color="auto" w:fill="auto"/>
          <w:vAlign w:val="center"/>
        </w:tcPr>
        <w:p w:rsidR="002E2409" w:rsidRPr="000B679F" w:rsidRDefault="002E2409" w:rsidP="007360EA">
          <w:pPr>
            <w:pStyle w:val="En-tte"/>
          </w:pPr>
          <w:r>
            <w:rPr>
              <w:rFonts w:cs="Arial"/>
            </w:rPr>
            <w:t>OVNI-MU-0000-DOTA-2.0</w:t>
          </w:r>
        </w:p>
      </w:tc>
      <w:tc>
        <w:tcPr>
          <w:tcW w:w="4011" w:type="dxa"/>
          <w:shd w:val="clear" w:color="auto" w:fill="auto"/>
          <w:vAlign w:val="center"/>
        </w:tcPr>
        <w:p w:rsidR="002E2409" w:rsidRPr="007A749A" w:rsidRDefault="002E2409"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2E2409" w:rsidRPr="007A749A" w:rsidRDefault="002E2409" w:rsidP="002525F1">
          <w:pPr>
            <w:pStyle w:val="En-ttepagination"/>
            <w:rPr>
              <w:rFonts w:cs="Arial"/>
            </w:rPr>
          </w:pPr>
          <w:r>
            <w:fldChar w:fldCharType="begin"/>
          </w:r>
          <w:r>
            <w:instrText xml:space="preserve"> PAGE </w:instrText>
          </w:r>
          <w:r>
            <w:fldChar w:fldCharType="separate"/>
          </w:r>
          <w:r w:rsidR="000F5815">
            <w:rPr>
              <w:noProof/>
            </w:rPr>
            <w:t>6</w:t>
          </w:r>
          <w:r>
            <w:fldChar w:fldCharType="end"/>
          </w:r>
          <w:r>
            <w:t>/</w:t>
          </w:r>
          <w:r w:rsidR="00300684">
            <w:fldChar w:fldCharType="begin"/>
          </w:r>
          <w:r w:rsidR="00300684">
            <w:instrText xml:space="preserve"> NUMPAGES </w:instrText>
          </w:r>
          <w:r w:rsidR="00300684">
            <w:fldChar w:fldCharType="separate"/>
          </w:r>
          <w:r w:rsidR="000F5815">
            <w:rPr>
              <w:noProof/>
            </w:rPr>
            <w:t>69</w:t>
          </w:r>
          <w:r w:rsidR="00300684">
            <w:rPr>
              <w:noProof/>
            </w:rPr>
            <w:fldChar w:fldCharType="end"/>
          </w:r>
        </w:p>
      </w:tc>
    </w:tr>
    <w:tr w:rsidR="002E2409" w:rsidRPr="00AE7BC7" w:rsidTr="007A749A">
      <w:tc>
        <w:tcPr>
          <w:tcW w:w="7129" w:type="dxa"/>
          <w:gridSpan w:val="2"/>
          <w:shd w:val="clear" w:color="auto" w:fill="auto"/>
          <w:vAlign w:val="center"/>
        </w:tcPr>
        <w:p w:rsidR="002E2409" w:rsidRPr="00AC2E8F" w:rsidRDefault="002E2409" w:rsidP="00AC2E8F">
          <w:pPr>
            <w:pStyle w:val="En-tte"/>
          </w:pPr>
          <w:r>
            <w:rPr>
              <w:rFonts w:cs="Arial"/>
            </w:rPr>
            <w:t>Manuel Utilisateur d’OVNI V5</w:t>
          </w:r>
          <w:r w:rsidRPr="007A749A">
            <w:rPr>
              <w:rFonts w:cs="Arial"/>
            </w:rPr>
            <w:t>.0</w:t>
          </w:r>
        </w:p>
      </w:tc>
      <w:tc>
        <w:tcPr>
          <w:tcW w:w="3009" w:type="dxa"/>
          <w:shd w:val="clear" w:color="auto" w:fill="auto"/>
          <w:vAlign w:val="center"/>
        </w:tcPr>
        <w:p w:rsidR="002E2409" w:rsidRPr="00AE7BC7" w:rsidRDefault="002E2409" w:rsidP="002525F1"/>
      </w:tc>
    </w:tr>
  </w:tbl>
  <w:p w:rsidR="002E2409" w:rsidRDefault="002E2409"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4899"/>
    <w:rsid w:val="002E2409"/>
    <w:rsid w:val="002F3361"/>
    <w:rsid w:val="00300684"/>
    <w:rsid w:val="0030138E"/>
    <w:rsid w:val="00321F21"/>
    <w:rsid w:val="00330432"/>
    <w:rsid w:val="00332E66"/>
    <w:rsid w:val="00334F60"/>
    <w:rsid w:val="003438F5"/>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5D64"/>
    <w:rsid w:val="0049765C"/>
    <w:rsid w:val="004B0D70"/>
    <w:rsid w:val="004B1CAB"/>
    <w:rsid w:val="004B4D1C"/>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D4C"/>
    <w:rsid w:val="005C5866"/>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A5A52"/>
    <w:rsid w:val="009A5E29"/>
    <w:rsid w:val="009B2A8C"/>
    <w:rsid w:val="009B7AD1"/>
    <w:rsid w:val="009D214F"/>
    <w:rsid w:val="009D3DA7"/>
    <w:rsid w:val="009D403D"/>
    <w:rsid w:val="009E1352"/>
    <w:rsid w:val="009E1B67"/>
    <w:rsid w:val="009E2E17"/>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hyperlink" Target="https://sourceforge.net/projects/mingw-w64/" TargetMode="External"/><Relationship Id="rId76" Type="http://schemas.openxmlformats.org/officeDocument/2006/relationships/hyperlink" Target="http://forums.codeblocks.org/index.php/topic,23234.0.html"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www.wxwidgets.org/downloads/"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hyperlink" Target="http://expat.sourceforge.net" TargetMode="External"/><Relationship Id="rId74" Type="http://schemas.openxmlformats.org/officeDocument/2006/relationships/hyperlink" Target="http://www.codeblocks.org/" TargetMode="External"/><Relationship Id="rId79" Type="http://schemas.openxmlformats.org/officeDocument/2006/relationships/image" Target="media/image63.jpeg"/><Relationship Id="rId87" Type="http://schemas.openxmlformats.org/officeDocument/2006/relationships/image" Target="media/image71.jpe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sourceforge.net/projects/mingw-w64/files/Toolchains%20targetting%20Win64/Personal%20Builds/mingw-builds/8.1.0/threads-posix/seh/x86_64-8.1.0-release-posix-seh-rt_v6-rev0.7z" TargetMode="External"/><Relationship Id="rId77" Type="http://schemas.openxmlformats.org/officeDocument/2006/relationships/image" Target="media/image61.jpe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7.jpeg"/><Relationship Id="rId72" Type="http://schemas.openxmlformats.org/officeDocument/2006/relationships/hyperlink" Target="http://www.wxdev.fr/"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ourceforge.net/projects/expat"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files/Toolchains%20targetting%20Win32/Personal%20Builds/mingw-builds/8.1.0/threads-posix/sjlj/i686-8.1.0-release-posix-sjlj-rt_v6-rev0.7z" TargetMode="External"/><Relationship Id="rId75" Type="http://schemas.openxmlformats.org/officeDocument/2006/relationships/hyperlink" Target="http://forums.codeblocks.org/index.php/board,20.0.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hyperlink" Target="http://code.google.com/p/lib3ds" TargetMode="External"/><Relationship Id="rId73" Type="http://schemas.openxmlformats.org/officeDocument/2006/relationships/hyperlink" Target="https://wxstuff.xaviou.fr/wxlibs/wx312.html" TargetMode="External"/><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1.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8585D-44A6-448F-8983-4D69FB7A6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69</Pages>
  <Words>27637</Words>
  <Characters>152005</Characters>
  <Application>Microsoft Office Word</Application>
  <DocSecurity>0</DocSecurity>
  <Lines>1266</Lines>
  <Paragraphs>358</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179284</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2020-03-14T11:23:00Z</dcterms:modified>
</cp:coreProperties>
</file>