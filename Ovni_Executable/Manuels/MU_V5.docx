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D214F">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9D214F">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D214F">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D214F">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D214F">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D214F">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9D214F">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D214F">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9D214F">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bookmarkStart w:id="42" w:name="_GoBack"/>
      <w:bookmarkEnd w:id="42"/>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9803672"/>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9803673"/>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Pr="0005192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9803674"/>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9803675"/>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9803676"/>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9803677"/>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w:t>
      </w:r>
      <w:r w:rsidR="00476BD9" w:rsidRPr="0005192C">
        <w:rPr>
          <w:szCs w:val="24"/>
        </w:rPr>
        <w:lastRenderedPageBreak/>
        <w:t>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lastRenderedPageBreak/>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0">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1">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9D214F" w:rsidRPr="00997595" w:rsidRDefault="009D214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9D214F" w:rsidRPr="00997595" w:rsidRDefault="009D214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9D214F" w:rsidRPr="00997595" w:rsidRDefault="009D214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9D214F" w:rsidRPr="00997595" w:rsidRDefault="009D214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9D214F" w:rsidRPr="00997595" w:rsidRDefault="009D214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9D214F" w:rsidRPr="00997595" w:rsidRDefault="009D214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2">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9D214F" w:rsidRPr="00997595" w:rsidRDefault="009D214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9D214F" w:rsidRPr="00997595" w:rsidRDefault="009D214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9D214F" w:rsidRPr="00997595" w:rsidRDefault="009D214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9D214F" w:rsidRPr="00997595" w:rsidRDefault="009D214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9D214F" w:rsidRPr="00997595" w:rsidRDefault="009D214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9D214F" w:rsidRPr="00997595" w:rsidRDefault="009D214F"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9D214F" w:rsidRPr="0080342D" w:rsidRDefault="009D214F"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9D214F" w:rsidRPr="0080342D" w:rsidRDefault="009D214F"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9D214F" w:rsidRPr="0080342D" w:rsidRDefault="009D214F"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9D214F" w:rsidRPr="0080342D" w:rsidRDefault="009D214F"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9D214F" w:rsidRPr="0080342D" w:rsidRDefault="009D214F"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9D214F" w:rsidRPr="0080342D" w:rsidRDefault="009D214F"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9D214F" w:rsidRPr="0080342D" w:rsidRDefault="009D214F"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9D214F" w:rsidRPr="0080342D" w:rsidRDefault="009D214F"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9D214F" w:rsidRPr="0080342D" w:rsidRDefault="009D214F"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80342D" w:rsidRDefault="009D214F"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9D214F" w:rsidRPr="0080342D" w:rsidRDefault="009D214F"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9D214F" w:rsidRPr="00997595" w:rsidRDefault="009D214F"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9D214F" w:rsidRPr="00997595" w:rsidRDefault="009D214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9D214F" w:rsidRPr="00997595" w:rsidRDefault="009D214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9D214F" w:rsidRPr="00997595" w:rsidRDefault="009D214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9D214F" w:rsidRPr="00997595" w:rsidRDefault="009D214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9D214F" w:rsidRPr="00997595" w:rsidRDefault="009D214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9D214F" w:rsidRPr="00997595" w:rsidRDefault="009D214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214F" w:rsidRPr="00997595" w:rsidRDefault="009D214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9D214F" w:rsidRPr="00997595" w:rsidRDefault="009D214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Pr="0005192C" w:rsidRDefault="00DA17E0" w:rsidP="00E01EEC">
      <w:pPr>
        <w:pStyle w:val="Retraitcorpsdetexte21"/>
        <w:jc w:val="both"/>
        <w:rPr>
          <w:i/>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4"/>
      </w:tblGrid>
      <w:tr w:rsidR="003D2D2C" w:rsidRPr="0005192C" w:rsidTr="001F254B">
        <w:tc>
          <w:tcPr>
            <w:tcW w:w="0" w:type="auto"/>
          </w:tcPr>
          <w:p w:rsidR="003D2D2C" w:rsidRPr="0005192C" w:rsidRDefault="003D2D2C" w:rsidP="003D2D2C">
            <w:pPr>
              <w:pStyle w:val="Retraitcorpsdetexte21"/>
              <w:ind w:firstLine="0"/>
              <w:jc w:val="both"/>
              <w:rPr>
                <w:szCs w:val="24"/>
              </w:rPr>
            </w:pPr>
            <w:r w:rsidRPr="0005192C">
              <w:rPr>
                <w:noProof/>
                <w:szCs w:val="24"/>
              </w:rPr>
              <w:drawing>
                <wp:inline distT="0" distB="0" distL="0" distR="0" wp14:anchorId="29E64957" wp14:editId="029863E1">
                  <wp:extent cx="3377198" cy="1638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6503" cy="1642814"/>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w:t>
      </w:r>
      <w:r w:rsidR="00DA17E0" w:rsidRPr="0005192C">
        <w:rPr>
          <w:szCs w:val="24"/>
        </w:rPr>
        <w:lastRenderedPageBreak/>
        <w:t>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w:t>
      </w:r>
      <w:r w:rsidRPr="0005192C">
        <w:rPr>
          <w:szCs w:val="24"/>
        </w:rPr>
        <w:lastRenderedPageBreak/>
        <w:t xml:space="preserve">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lastRenderedPageBreak/>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5"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6"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7"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w:t>
      </w:r>
      <w:r w:rsidR="00073C9F" w:rsidRPr="0005192C">
        <w:rPr>
          <w:szCs w:val="24"/>
        </w:rPr>
        <w:lastRenderedPageBreak/>
        <w:t xml:space="preserve">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68"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69" w:history="1">
        <w:r w:rsidR="000D3190" w:rsidRPr="0005192C">
          <w:rPr>
            <w:rStyle w:val="Lienhypertexte"/>
            <w:szCs w:val="24"/>
          </w:rPr>
          <w:t>x86_64-posix-seh</w:t>
        </w:r>
      </w:hyperlink>
      <w:r w:rsidR="000D3190" w:rsidRPr="0005192C">
        <w:rPr>
          <w:szCs w:val="24"/>
        </w:rPr>
        <w:t xml:space="preserve"> pour les compilateurs 64 bits et </w:t>
      </w:r>
      <w:hyperlink r:id="rId70"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1"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2" w:history="1">
        <w:r w:rsidR="007119F7" w:rsidRPr="009029DE">
          <w:rPr>
            <w:rStyle w:val="Lienhypertexte"/>
            <w:szCs w:val="24"/>
          </w:rPr>
          <w:t>http://www.wxdev.fr/</w:t>
        </w:r>
      </w:hyperlink>
      <w:r w:rsidR="007119F7">
        <w:rPr>
          <w:szCs w:val="24"/>
        </w:rPr>
        <w:t xml:space="preserve"> et plus particulièrement sur  </w:t>
      </w:r>
      <w:hyperlink r:id="rId73" w:history="1">
        <w:r w:rsidR="007119F7" w:rsidRPr="009029DE">
          <w:rPr>
            <w:rStyle w:val="Lienhypertexte"/>
            <w:szCs w:val="24"/>
          </w:rPr>
          <w:t>https://wxstuff.xaviou.fr/wxlibs/wx312.html</w:t>
        </w:r>
      </w:hyperlink>
      <w:r w:rsidR="007119F7">
        <w:rPr>
          <w:szCs w:val="24"/>
        </w:rPr>
        <w:t xml:space="preserve">, </w:t>
      </w:r>
      <w:r w:rsidR="007119F7">
        <w:rPr>
          <w:szCs w:val="24"/>
        </w:rPr>
        <w:lastRenderedPageBreak/>
        <w:t>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4"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5"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6"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Le mot clé &lt;OBJET&gt; (ou &lt;OBJECT&gt; en version anglaise) est suivi, sur la même ligne, d’un numéro d’objet et d’un nom d’objet. Attention si ce nom comporte des caractères blancs ou des caractères accentués. En général, OVNI s’en accommode, mais ce n’est pas forcément le cas par ailleurs, notamment dans Crira. 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w:t>
      </w:r>
      <w:r w:rsidRPr="0005192C">
        <w:rPr>
          <w:szCs w:val="24"/>
        </w:rPr>
        <w:lastRenderedPageBreak/>
        <w:t xml:space="preserve">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w:t>
      </w:r>
      <w:r w:rsidRPr="0005192C">
        <w:rPr>
          <w:szCs w:val="24"/>
        </w:rPr>
        <w:lastRenderedPageBreak/>
        <w:t>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xml:space="preserve">. De toutes les façons, ce n’est pas sur </w:t>
      </w:r>
      <w:r w:rsidRPr="0005192C">
        <w:rPr>
          <w:szCs w:val="24"/>
        </w:rPr>
        <w:lastRenderedPageBreak/>
        <w:t>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lastRenderedPageBreak/>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w:t>
      </w:r>
      <w:r w:rsidRPr="0005192C">
        <w:rPr>
          <w:szCs w:val="24"/>
        </w:rPr>
        <w:lastRenderedPageBreak/>
        <w:t xml:space="preserve">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lastRenderedPageBreak/>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7">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78">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7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0">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1">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5">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6">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7"/>
      <w:footerReference w:type="default" r:id="rId98"/>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731" w:rsidRDefault="00A16731">
      <w:r>
        <w:separator/>
      </w:r>
    </w:p>
  </w:endnote>
  <w:endnote w:type="continuationSeparator" w:id="0">
    <w:p w:rsidR="00A16731" w:rsidRDefault="00A1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9D214F" w:rsidTr="007A749A">
      <w:trPr>
        <w:trHeight w:val="907"/>
      </w:trPr>
      <w:tc>
        <w:tcPr>
          <w:tcW w:w="7258" w:type="dxa"/>
          <w:shd w:val="clear" w:color="auto" w:fill="auto"/>
          <w:vAlign w:val="center"/>
        </w:tcPr>
        <w:p w:rsidR="009D214F" w:rsidRPr="00AC2E8F" w:rsidRDefault="009D214F" w:rsidP="007A749A">
          <w:pPr>
            <w:pStyle w:val="Pieddepage"/>
            <w:jc w:val="both"/>
          </w:pPr>
          <w:r>
            <w:t>Version 2.0 : 07/03/2020</w:t>
          </w:r>
        </w:p>
        <w:p w:rsidR="009D214F" w:rsidRPr="00AC2E8F" w:rsidRDefault="009D214F"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9D214F" w:rsidRDefault="009D214F"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9D214F" w:rsidRDefault="009D214F"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731" w:rsidRDefault="00A16731">
      <w:r>
        <w:separator/>
      </w:r>
    </w:p>
  </w:footnote>
  <w:footnote w:type="continuationSeparator" w:id="0">
    <w:p w:rsidR="00A16731" w:rsidRDefault="00A167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9D214F" w:rsidRPr="00AE7BC7" w:rsidTr="007A749A">
      <w:tc>
        <w:tcPr>
          <w:tcW w:w="3118" w:type="dxa"/>
          <w:shd w:val="clear" w:color="auto" w:fill="auto"/>
          <w:vAlign w:val="center"/>
        </w:tcPr>
        <w:p w:rsidR="009D214F" w:rsidRPr="000B679F" w:rsidRDefault="009D214F" w:rsidP="007360EA">
          <w:pPr>
            <w:pStyle w:val="En-tte"/>
          </w:pPr>
          <w:r>
            <w:rPr>
              <w:rFonts w:cs="Arial"/>
            </w:rPr>
            <w:t>OVNI-MU-0000-DOTA-2.0</w:t>
          </w:r>
        </w:p>
      </w:tc>
      <w:tc>
        <w:tcPr>
          <w:tcW w:w="4011" w:type="dxa"/>
          <w:shd w:val="clear" w:color="auto" w:fill="auto"/>
          <w:vAlign w:val="center"/>
        </w:tcPr>
        <w:p w:rsidR="009D214F" w:rsidRPr="007A749A" w:rsidRDefault="009D214F"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9D214F" w:rsidRPr="007A749A" w:rsidRDefault="009D214F" w:rsidP="002525F1">
          <w:pPr>
            <w:pStyle w:val="En-ttepagination"/>
            <w:rPr>
              <w:rFonts w:cs="Arial"/>
            </w:rPr>
          </w:pPr>
          <w:r>
            <w:fldChar w:fldCharType="begin"/>
          </w:r>
          <w:r>
            <w:instrText xml:space="preserve"> PAGE </w:instrText>
          </w:r>
          <w:r>
            <w:fldChar w:fldCharType="separate"/>
          </w:r>
          <w:r w:rsidR="007F66BD">
            <w:rPr>
              <w:noProof/>
            </w:rPr>
            <w:t>18</w:t>
          </w:r>
          <w:r>
            <w:fldChar w:fldCharType="end"/>
          </w:r>
          <w:r>
            <w:t>/</w:t>
          </w:r>
          <w:fldSimple w:instr=" NUMPAGES ">
            <w:r w:rsidR="007F66BD">
              <w:rPr>
                <w:noProof/>
              </w:rPr>
              <w:t>69</w:t>
            </w:r>
          </w:fldSimple>
        </w:p>
      </w:tc>
    </w:tr>
    <w:tr w:rsidR="009D214F" w:rsidRPr="00AE7BC7" w:rsidTr="007A749A">
      <w:tc>
        <w:tcPr>
          <w:tcW w:w="7129" w:type="dxa"/>
          <w:gridSpan w:val="2"/>
          <w:shd w:val="clear" w:color="auto" w:fill="auto"/>
          <w:vAlign w:val="center"/>
        </w:tcPr>
        <w:p w:rsidR="009D214F" w:rsidRPr="00AC2E8F" w:rsidRDefault="009D214F" w:rsidP="00AC2E8F">
          <w:pPr>
            <w:pStyle w:val="En-tte"/>
          </w:pPr>
          <w:r>
            <w:rPr>
              <w:rFonts w:cs="Arial"/>
            </w:rPr>
            <w:t>Manuel Utilisateur d’OVNI V5</w:t>
          </w:r>
          <w:r w:rsidRPr="007A749A">
            <w:rPr>
              <w:rFonts w:cs="Arial"/>
            </w:rPr>
            <w:t>.0</w:t>
          </w:r>
        </w:p>
      </w:tc>
      <w:tc>
        <w:tcPr>
          <w:tcW w:w="3009" w:type="dxa"/>
          <w:shd w:val="clear" w:color="auto" w:fill="auto"/>
          <w:vAlign w:val="center"/>
        </w:tcPr>
        <w:p w:rsidR="009D214F" w:rsidRPr="00AE7BC7" w:rsidRDefault="009D214F" w:rsidP="002525F1"/>
      </w:tc>
    </w:tr>
  </w:tbl>
  <w:p w:rsidR="009D214F" w:rsidRDefault="009D214F"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F3361"/>
    <w:rsid w:val="0030138E"/>
    <w:rsid w:val="00321F21"/>
    <w:rsid w:val="00330432"/>
    <w:rsid w:val="00332E66"/>
    <w:rsid w:val="00334F60"/>
    <w:rsid w:val="003438F5"/>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D4C"/>
    <w:rsid w:val="005C5866"/>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A5A52"/>
    <w:rsid w:val="009A5E29"/>
    <w:rsid w:val="009B2A8C"/>
    <w:rsid w:val="009B7AD1"/>
    <w:rsid w:val="009D214F"/>
    <w:rsid w:val="009D3DA7"/>
    <w:rsid w:val="009D403D"/>
    <w:rsid w:val="009E1352"/>
    <w:rsid w:val="009E1B67"/>
    <w:rsid w:val="009E2E17"/>
    <w:rsid w:val="009F6DA7"/>
    <w:rsid w:val="009F7BAD"/>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63FBF"/>
    <w:rsid w:val="00F64C04"/>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s://sourceforge.net/projects/mingw-w64/" TargetMode="External"/><Relationship Id="rId76" Type="http://schemas.openxmlformats.org/officeDocument/2006/relationships/hyperlink" Target="http://forums.codeblocks.org/index.php/topic,23234.0.html"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wxwidgets.org/downloads/"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hyperlink" Target="http://expat.sourceforge.net" TargetMode="External"/><Relationship Id="rId74" Type="http://schemas.openxmlformats.org/officeDocument/2006/relationships/hyperlink" Target="http://www.codeblocks.org/" TargetMode="External"/><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ourceforge.net/projects/mingw-w64/files/Toolchains%20targetting%20Win64/Personal%20Builds/mingw-builds/8.1.0/threads-posix/seh/x86_64-8.1.0-release-posix-seh-rt_v6-rev0.7z" TargetMode="External"/><Relationship Id="rId77" Type="http://schemas.openxmlformats.org/officeDocument/2006/relationships/image" Target="media/image6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jpeg"/><Relationship Id="rId72" Type="http://schemas.openxmlformats.org/officeDocument/2006/relationships/hyperlink" Target="http://www.wxdev.fr/"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ourceforge.net/projects/expa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files/Toolchains%20targetting%20Win32/Personal%20Builds/mingw-builds/8.1.0/threads-posix/sjlj/i686-8.1.0-release-posix-sjlj-rt_v6-rev0.7z" TargetMode="External"/><Relationship Id="rId75" Type="http://schemas.openxmlformats.org/officeDocument/2006/relationships/hyperlink" Target="http://forums.codeblocks.org/index.php/board,20.0.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hyperlink" Target="http://code.google.com/p/lib3ds" TargetMode="External"/><Relationship Id="rId73" Type="http://schemas.openxmlformats.org/officeDocument/2006/relationships/hyperlink" Target="https://wxstuff.xaviou.fr/wxlibs/wx312.html" TargetMode="External"/><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43C3B-C0AC-46E5-8862-7DAAFBA58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69</Pages>
  <Words>27503</Words>
  <Characters>151272</Characters>
  <Application>Microsoft Office Word</Application>
  <DocSecurity>0</DocSecurity>
  <Lines>1260</Lines>
  <Paragraphs>356</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178419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2020-03-08T18:42:00Z</dcterms:modified>
</cp:coreProperties>
</file>