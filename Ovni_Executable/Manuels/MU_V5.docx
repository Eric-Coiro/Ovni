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5C3CF0">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5C3CF0">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5C3CF0">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5C3CF0">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5C3CF0">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5C3CF0">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5C3CF0">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5C3CF0">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5C3CF0">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Pr="0005192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lastRenderedPageBreak/>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w:t>
      </w:r>
      <w:r w:rsidR="00476BD9" w:rsidRPr="0005192C">
        <w:rPr>
          <w:szCs w:val="24"/>
        </w:rPr>
        <w:lastRenderedPageBreak/>
        <w:t>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lastRenderedPageBreak/>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0">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1">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2">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E2409" w:rsidRPr="0080342D" w:rsidRDefault="002E2409"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E2409" w:rsidRPr="0080342D" w:rsidRDefault="002E2409"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E2409" w:rsidRPr="0080342D" w:rsidRDefault="002E2409"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E2409" w:rsidRPr="0080342D" w:rsidRDefault="002E2409"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E2409" w:rsidRPr="0080342D" w:rsidRDefault="002E2409"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E2409" w:rsidRPr="0080342D" w:rsidRDefault="002E2409"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E2409" w:rsidRPr="0080342D" w:rsidRDefault="002E2409"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E2409" w:rsidRPr="0080342D" w:rsidRDefault="002E2409"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E2409" w:rsidRPr="0080342D" w:rsidRDefault="002E2409"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E2409" w:rsidRPr="0080342D" w:rsidRDefault="002E2409"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E2409" w:rsidRPr="00997595" w:rsidRDefault="002E2409"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9803678"/>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9803679"/>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9803680"/>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9803681"/>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9803682"/>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19803683"/>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r w:rsidR="0049269F">
        <w:rPr>
          <w:szCs w:val="24"/>
        </w:rPr>
        <w:t xml:space="preserve"> </w:t>
      </w:r>
      <w:bookmarkStart w:id="81" w:name="_GoBack"/>
      <w:bookmarkEnd w:id="81"/>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5"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6"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7"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68"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69" w:history="1">
        <w:r w:rsidR="000D3190" w:rsidRPr="0005192C">
          <w:rPr>
            <w:rStyle w:val="Lienhypertexte"/>
            <w:szCs w:val="24"/>
          </w:rPr>
          <w:t>x86_64-posix-seh</w:t>
        </w:r>
      </w:hyperlink>
      <w:r w:rsidR="000D3190" w:rsidRPr="0005192C">
        <w:rPr>
          <w:szCs w:val="24"/>
        </w:rPr>
        <w:t xml:space="preserve"> pour les compilateurs 64 bits et </w:t>
      </w:r>
      <w:hyperlink r:id="rId70"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1"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2" w:history="1">
        <w:r w:rsidR="007119F7" w:rsidRPr="009029DE">
          <w:rPr>
            <w:rStyle w:val="Lienhypertexte"/>
            <w:szCs w:val="24"/>
          </w:rPr>
          <w:t>http://www.wxdev.fr/</w:t>
        </w:r>
      </w:hyperlink>
      <w:r w:rsidR="007119F7">
        <w:rPr>
          <w:szCs w:val="24"/>
        </w:rPr>
        <w:t xml:space="preserve"> et plus particulièrement sur  </w:t>
      </w:r>
      <w:hyperlink r:id="rId73"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4"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5"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6"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Le mot clé &lt;OBJET&gt; (ou &lt;OBJECT&gt; en version anglaise) est suivi, sur la même ligne, d’un numéro d’objet et d’un nom d’objet. Attention si ce nom comporte des caractères blancs ou des caractères accentués. En général, OVNI s’en accommode, mais ce n’est pas forcément le cas par ailleurs, notamment dans Crira. 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w:t>
      </w:r>
      <w:r w:rsidRPr="0005192C">
        <w:rPr>
          <w:szCs w:val="24"/>
        </w:rPr>
        <w:lastRenderedPageBreak/>
        <w:t xml:space="preserve">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w:t>
      </w:r>
      <w:r w:rsidRPr="0005192C">
        <w:rPr>
          <w:szCs w:val="24"/>
        </w:rPr>
        <w:lastRenderedPageBreak/>
        <w:t>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xml:space="preserve">. De toutes les façons, ce n’est pas sur </w:t>
      </w:r>
      <w:r w:rsidRPr="0005192C">
        <w:rPr>
          <w:szCs w:val="24"/>
        </w:rPr>
        <w:lastRenderedPageBreak/>
        <w:t>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lastRenderedPageBreak/>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w:t>
      </w:r>
      <w:r w:rsidRPr="0005192C">
        <w:rPr>
          <w:szCs w:val="24"/>
        </w:rPr>
        <w:lastRenderedPageBreak/>
        <w:t xml:space="preserve">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lastRenderedPageBreak/>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7">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78">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7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0">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1">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5">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6">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7"/>
      <w:footerReference w:type="default" r:id="rId98"/>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CF0" w:rsidRDefault="005C3CF0">
      <w:r>
        <w:separator/>
      </w:r>
    </w:p>
  </w:endnote>
  <w:endnote w:type="continuationSeparator" w:id="0">
    <w:p w:rsidR="005C3CF0" w:rsidRDefault="005C3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E2409" w:rsidTr="007A749A">
      <w:trPr>
        <w:trHeight w:val="907"/>
      </w:trPr>
      <w:tc>
        <w:tcPr>
          <w:tcW w:w="7258" w:type="dxa"/>
          <w:shd w:val="clear" w:color="auto" w:fill="auto"/>
          <w:vAlign w:val="center"/>
        </w:tcPr>
        <w:p w:rsidR="002E2409" w:rsidRPr="00AC2E8F" w:rsidRDefault="002E2409" w:rsidP="007A749A">
          <w:pPr>
            <w:pStyle w:val="Pieddepage"/>
            <w:jc w:val="both"/>
          </w:pPr>
          <w:r>
            <w:t>Version 2.0 : 07/03/2020</w:t>
          </w:r>
        </w:p>
        <w:p w:rsidR="002E2409" w:rsidRPr="00AC2E8F" w:rsidRDefault="002E2409"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E2409" w:rsidRDefault="002E2409"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E2409" w:rsidRDefault="002E2409"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CF0" w:rsidRDefault="005C3CF0">
      <w:r>
        <w:separator/>
      </w:r>
    </w:p>
  </w:footnote>
  <w:footnote w:type="continuationSeparator" w:id="0">
    <w:p w:rsidR="005C3CF0" w:rsidRDefault="005C3C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E2409" w:rsidRPr="00AE7BC7" w:rsidTr="007A749A">
      <w:tc>
        <w:tcPr>
          <w:tcW w:w="3118" w:type="dxa"/>
          <w:shd w:val="clear" w:color="auto" w:fill="auto"/>
          <w:vAlign w:val="center"/>
        </w:tcPr>
        <w:p w:rsidR="002E2409" w:rsidRPr="000B679F" w:rsidRDefault="002E2409" w:rsidP="007360EA">
          <w:pPr>
            <w:pStyle w:val="En-tte"/>
          </w:pPr>
          <w:r>
            <w:rPr>
              <w:rFonts w:cs="Arial"/>
            </w:rPr>
            <w:t>OVNI-MU-0000-DOTA-2.0</w:t>
          </w:r>
        </w:p>
      </w:tc>
      <w:tc>
        <w:tcPr>
          <w:tcW w:w="4011" w:type="dxa"/>
          <w:shd w:val="clear" w:color="auto" w:fill="auto"/>
          <w:vAlign w:val="center"/>
        </w:tcPr>
        <w:p w:rsidR="002E2409" w:rsidRPr="007A749A" w:rsidRDefault="002E2409"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E2409" w:rsidRPr="007A749A" w:rsidRDefault="002E2409" w:rsidP="002525F1">
          <w:pPr>
            <w:pStyle w:val="En-ttepagination"/>
            <w:rPr>
              <w:rFonts w:cs="Arial"/>
            </w:rPr>
          </w:pPr>
          <w:r>
            <w:fldChar w:fldCharType="begin"/>
          </w:r>
          <w:r>
            <w:instrText xml:space="preserve"> PAGE </w:instrText>
          </w:r>
          <w:r>
            <w:fldChar w:fldCharType="separate"/>
          </w:r>
          <w:r w:rsidR="0049269F">
            <w:rPr>
              <w:noProof/>
            </w:rPr>
            <w:t>41</w:t>
          </w:r>
          <w:r>
            <w:fldChar w:fldCharType="end"/>
          </w:r>
          <w:r>
            <w:t>/</w:t>
          </w:r>
          <w:fldSimple w:instr=" NUMPAGES ">
            <w:r w:rsidR="0049269F">
              <w:rPr>
                <w:noProof/>
              </w:rPr>
              <w:t>69</w:t>
            </w:r>
          </w:fldSimple>
        </w:p>
      </w:tc>
    </w:tr>
    <w:tr w:rsidR="002E2409" w:rsidRPr="00AE7BC7" w:rsidTr="007A749A">
      <w:tc>
        <w:tcPr>
          <w:tcW w:w="7129" w:type="dxa"/>
          <w:gridSpan w:val="2"/>
          <w:shd w:val="clear" w:color="auto" w:fill="auto"/>
          <w:vAlign w:val="center"/>
        </w:tcPr>
        <w:p w:rsidR="002E2409" w:rsidRPr="00AC2E8F" w:rsidRDefault="002E2409" w:rsidP="00AC2E8F">
          <w:pPr>
            <w:pStyle w:val="En-tte"/>
          </w:pPr>
          <w:r>
            <w:rPr>
              <w:rFonts w:cs="Arial"/>
            </w:rPr>
            <w:t>Manuel Utilisateur d’OVNI V5</w:t>
          </w:r>
          <w:r w:rsidRPr="007A749A">
            <w:rPr>
              <w:rFonts w:cs="Arial"/>
            </w:rPr>
            <w:t>.0</w:t>
          </w:r>
        </w:p>
      </w:tc>
      <w:tc>
        <w:tcPr>
          <w:tcW w:w="3009" w:type="dxa"/>
          <w:shd w:val="clear" w:color="auto" w:fill="auto"/>
          <w:vAlign w:val="center"/>
        </w:tcPr>
        <w:p w:rsidR="002E2409" w:rsidRPr="00AE7BC7" w:rsidRDefault="002E2409" w:rsidP="002525F1"/>
      </w:tc>
    </w:tr>
  </w:tbl>
  <w:p w:rsidR="002E2409" w:rsidRDefault="002E2409"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s://sourceforge.net/projects/mingw-w64/" TargetMode="External"/><Relationship Id="rId76" Type="http://schemas.openxmlformats.org/officeDocument/2006/relationships/hyperlink" Target="http://forums.codeblocks.org/index.php/topic,23234.0.html"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wxwidgets.org/downloads/"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hyperlink" Target="http://expat.sourceforge.net" TargetMode="External"/><Relationship Id="rId74" Type="http://schemas.openxmlformats.org/officeDocument/2006/relationships/hyperlink" Target="http://www.codeblocks.org/" TargetMode="External"/><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ourceforge.net/projects/mingw-w64/files/Toolchains%20targetting%20Win64/Personal%20Builds/mingw-builds/8.1.0/threads-posix/seh/x86_64-8.1.0-release-posix-seh-rt_v6-rev0.7z" TargetMode="External"/><Relationship Id="rId77" Type="http://schemas.openxmlformats.org/officeDocument/2006/relationships/image" Target="media/image6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jpeg"/><Relationship Id="rId72" Type="http://schemas.openxmlformats.org/officeDocument/2006/relationships/hyperlink" Target="http://www.wxdev.fr/"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ourceforge.net/projects/expa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files/Toolchains%20targetting%20Win32/Personal%20Builds/mingw-builds/8.1.0/threads-posix/sjlj/i686-8.1.0-release-posix-sjlj-rt_v6-rev0.7z" TargetMode="External"/><Relationship Id="rId75" Type="http://schemas.openxmlformats.org/officeDocument/2006/relationships/hyperlink" Target="http://forums.codeblocks.org/index.php/board,20.0.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hyperlink" Target="http://code.google.com/p/lib3ds" TargetMode="External"/><Relationship Id="rId73" Type="http://schemas.openxmlformats.org/officeDocument/2006/relationships/hyperlink" Target="https://wxstuff.xaviou.fr/wxlibs/wx312.html" TargetMode="External"/><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9EE84E-528C-4CAD-9415-4EC8F60B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69</Pages>
  <Words>27637</Words>
  <Characters>152006</Characters>
  <Application>Microsoft Office Word</Application>
  <DocSecurity>0</DocSecurity>
  <Lines>1266</Lines>
  <Paragraphs>358</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179285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2020-03-14T13:09:00Z</dcterms:modified>
</cp:coreProperties>
</file>